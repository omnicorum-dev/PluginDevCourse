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4605" w14:textId="5CCF39EC" w:rsidR="00B86A45" w:rsidRDefault="00B86A45">
      <w:pPr>
        <w:pStyle w:val="BodyText"/>
        <w:rPr>
          <w:rFonts w:ascii="Times New Roman" w:hAnsi="Times New Roman"/>
        </w:rPr>
      </w:pPr>
    </w:p>
    <w:p w14:paraId="653B2C38" w14:textId="7ABDF650" w:rsidR="00B86A45" w:rsidRDefault="0089703E" w:rsidP="00A87B8F">
      <w:pPr>
        <w:pStyle w:val="Title"/>
      </w:pPr>
      <w:r>
        <w:t>E01 – Introduction</w:t>
      </w:r>
    </w:p>
    <w:p w14:paraId="4E9FE6EB" w14:textId="4377E0D3" w:rsidR="0089703E" w:rsidRPr="0089703E" w:rsidRDefault="0089703E" w:rsidP="0089703E">
      <w:pPr>
        <w:jc w:val="center"/>
      </w:pPr>
      <w:r>
        <w:t>Your First Plugin</w:t>
      </w:r>
    </w:p>
    <w:p w14:paraId="4DC0F5E1" w14:textId="1B10627C" w:rsidR="00B86A45" w:rsidRPr="00CF4684" w:rsidRDefault="00B86A45" w:rsidP="00AD0EB5">
      <w:pPr>
        <w:pStyle w:val="TipText"/>
      </w:pPr>
    </w:p>
    <w:p w14:paraId="7EA59306" w14:textId="4A4B5291" w:rsidR="00B86A45" w:rsidRPr="003654FD" w:rsidRDefault="00000000" w:rsidP="003654FD">
      <w:pPr>
        <w:pStyle w:val="Subtitle"/>
      </w:pPr>
      <w:sdt>
        <w:sdtPr>
          <w:id w:val="-1319954836"/>
          <w:placeholder>
            <w:docPart w:val="FC46A03059CC48A8BA1E427D6A9F1FC2"/>
          </w:placeholder>
          <w:temporary/>
          <w:showingPlcHdr/>
          <w15:appearance w15:val="hidden"/>
        </w:sdtPr>
        <w:sdtContent>
          <w:r w:rsidR="003654FD" w:rsidRPr="00A87B8F">
            <w:rPr>
              <w:b w:val="0"/>
              <w:bCs/>
            </w:rPr>
            <w:t>By</w:t>
          </w:r>
        </w:sdtContent>
      </w:sdt>
    </w:p>
    <w:p w14:paraId="310648AA" w14:textId="6F7323FA" w:rsidR="00B86A45" w:rsidRDefault="0089703E" w:rsidP="003654FD">
      <w:pPr>
        <w:pStyle w:val="Author"/>
      </w:pPr>
      <w:r>
        <w:t>nicolas russo</w:t>
      </w:r>
    </w:p>
    <w:p w14:paraId="591E626B" w14:textId="3D2347FA" w:rsidR="00B86A45" w:rsidRDefault="00B86A45" w:rsidP="002A74C3">
      <w:pPr>
        <w:pStyle w:val="TipText"/>
      </w:pPr>
    </w:p>
    <w:p w14:paraId="39C83803" w14:textId="77777777" w:rsidR="00AD0EB5" w:rsidRDefault="00564BA4" w:rsidP="00860EE4">
      <w:pPr>
        <w:pStyle w:val="CompanyInformation"/>
      </w:pPr>
      <w:r>
        <w:fldChar w:fldCharType="begin"/>
      </w:r>
      <w:r>
        <w:instrText xml:space="preserve"> ADVANCE  \d </w:instrText>
      </w:r>
      <w:r w:rsidR="002A74C3">
        <w:instrText>20</w:instrText>
      </w:r>
      <w:r>
        <w:instrText xml:space="preserve">0 </w:instrText>
      </w:r>
      <w:r>
        <w:fldChar w:fldCharType="end"/>
      </w:r>
    </w:p>
    <w:p w14:paraId="5EAB3DB6" w14:textId="77777777" w:rsidR="00AD0EB5" w:rsidRDefault="00AD0EB5" w:rsidP="00860EE4">
      <w:pPr>
        <w:pStyle w:val="CompanyInformation"/>
      </w:pPr>
    </w:p>
    <w:p w14:paraId="32647EF6" w14:textId="77777777" w:rsidR="00AD0EB5" w:rsidRDefault="00AD0EB5" w:rsidP="00860EE4">
      <w:pPr>
        <w:pStyle w:val="CompanyInformation"/>
      </w:pPr>
    </w:p>
    <w:p w14:paraId="1D0AFC2B" w14:textId="026CE9E9" w:rsidR="00AD0EB5" w:rsidRDefault="00AD0EB5" w:rsidP="00860EE4">
      <w:pPr>
        <w:pStyle w:val="CompanyInformation"/>
      </w:pPr>
    </w:p>
    <w:p w14:paraId="2756315D" w14:textId="77777777" w:rsidR="00A87B8F" w:rsidRDefault="00A87B8F" w:rsidP="00860EE4">
      <w:pPr>
        <w:pStyle w:val="CompanyInformation"/>
      </w:pPr>
    </w:p>
    <w:p w14:paraId="7DB299B4" w14:textId="2718B195" w:rsidR="00B86A45" w:rsidRDefault="0089703E" w:rsidP="00860EE4">
      <w:pPr>
        <w:pStyle w:val="CompanyInformation"/>
      </w:pPr>
      <w:r>
        <w:t>Omnicorum</w:t>
      </w:r>
    </w:p>
    <w:p w14:paraId="1B46E989" w14:textId="4BD58169" w:rsidR="00B86A45" w:rsidRDefault="0089703E" w:rsidP="00564BA4">
      <w:pPr>
        <w:pStyle w:val="CompanyInformation"/>
      </w:pPr>
      <w:r>
        <w:t>University of Miami</w:t>
      </w:r>
    </w:p>
    <w:p w14:paraId="046556FB" w14:textId="2E1C44BF" w:rsidR="00801596" w:rsidRPr="0089703E" w:rsidRDefault="0089703E" w:rsidP="00A87B8F">
      <w:pPr>
        <w:pStyle w:val="CompanyInformation"/>
        <w:tabs>
          <w:tab w:val="left" w:pos="3255"/>
        </w:tabs>
        <w:rPr>
          <w:rStyle w:val="Strong"/>
        </w:rPr>
      </w:pPr>
      <w:r w:rsidRPr="0089703E">
        <w:t>njr93@miami.edu</w:t>
      </w:r>
      <w:r w:rsidR="00A87B8F" w:rsidRPr="0089703E">
        <w:tab/>
      </w:r>
    </w:p>
    <w:sdt>
      <w:sdtPr>
        <w:id w:val="-755743332"/>
        <w:placeholder>
          <w:docPart w:val="CC4AB8EA79C74902BC19E64429E6708C"/>
        </w:placeholder>
        <w:temporary/>
        <w:showingPlcHdr/>
        <w15:appearance w15:val="hidden"/>
      </w:sdtPr>
      <w:sdtContent>
        <w:p w14:paraId="3EC6867E" w14:textId="77777777" w:rsidR="00B86A45" w:rsidRPr="00860EE4" w:rsidRDefault="00860EE4" w:rsidP="00770EE4">
          <w:pPr>
            <w:pStyle w:val="Transition"/>
          </w:pPr>
          <w:r w:rsidRPr="00770EE4">
            <w:t>FADE IN:</w:t>
          </w:r>
        </w:p>
      </w:sdtContent>
    </w:sdt>
    <w:p w14:paraId="5845B50B" w14:textId="66E93D26" w:rsidR="00B86A45" w:rsidRPr="002C0235" w:rsidRDefault="00770EE4" w:rsidP="00AD0EB5">
      <w:pPr>
        <w:pStyle w:val="ActionSceneSetting"/>
      </w:pPr>
      <w:r w:rsidRPr="002C0235">
        <w:rPr>
          <w:b/>
          <w:bCs/>
        </w:rPr>
        <w:t>[</w:t>
      </w:r>
      <w:r w:rsidR="002C0235" w:rsidRPr="002C0235">
        <w:rPr>
          <w:b/>
          <w:bCs/>
        </w:rPr>
        <w:t>int.</w:t>
      </w:r>
      <w:r w:rsidRPr="002C0235">
        <w:rPr>
          <w:b/>
          <w:bCs/>
        </w:rPr>
        <w:t>]</w:t>
      </w:r>
      <w:r w:rsidR="00CF4684" w:rsidRPr="002C0235">
        <w:rPr>
          <w:rStyle w:val="Strong"/>
          <w:b w:val="0"/>
          <w:bCs w:val="0"/>
        </w:rPr>
        <w:t xml:space="preserve"> </w:t>
      </w:r>
      <w:r w:rsidR="002C0235" w:rsidRPr="002C0235">
        <w:rPr>
          <w:b/>
          <w:bCs/>
        </w:rPr>
        <w:t>studio</w:t>
      </w:r>
      <w:r w:rsidR="00845FF0" w:rsidRPr="002C0235">
        <w:rPr>
          <w:rStyle w:val="Strong"/>
          <w:b w:val="0"/>
          <w:bCs w:val="0"/>
        </w:rPr>
        <w:t xml:space="preserve"> </w:t>
      </w:r>
      <w:r w:rsidR="00845FF0" w:rsidRPr="002C0235">
        <w:rPr>
          <w:rStyle w:val="Strong"/>
        </w:rPr>
        <w:t>—</w:t>
      </w:r>
      <w:r w:rsidR="00CF4684" w:rsidRPr="002C0235">
        <w:rPr>
          <w:rStyle w:val="Strong"/>
          <w:b w:val="0"/>
          <w:bCs w:val="0"/>
        </w:rPr>
        <w:t xml:space="preserve"> </w:t>
      </w:r>
      <w:r w:rsidR="002C0235" w:rsidRPr="002C0235">
        <w:rPr>
          <w:rStyle w:val="Strong"/>
        </w:rPr>
        <w:t>cold open</w:t>
      </w:r>
    </w:p>
    <w:sdt>
      <w:sdtPr>
        <w:id w:val="1417366577"/>
        <w:placeholder>
          <w:docPart w:val="7E1CF0D12BE34723BA64D7AC500C5C6E"/>
        </w:placeholder>
        <w:temporary/>
        <w:showingPlcHdr/>
        <w15:appearance w15:val="hidden"/>
      </w:sdtPr>
      <w:sdtContent>
        <w:p w14:paraId="08FECD92" w14:textId="230DAB9F" w:rsidR="00B86A45" w:rsidRDefault="00CF4684" w:rsidP="005E448B">
          <w:pPr>
            <w:pStyle w:val="ActionSceneSetting"/>
          </w:pPr>
          <w:r w:rsidRPr="00770EE4">
            <w:t>[Action]</w:t>
          </w:r>
        </w:p>
      </w:sdtContent>
    </w:sdt>
    <w:p w14:paraId="3B4F38C3" w14:textId="64828F3D" w:rsidR="00123AF9" w:rsidRPr="00AD0EB5" w:rsidRDefault="002C0235" w:rsidP="00AD0EB5">
      <w:pPr>
        <w:pStyle w:val="CharacterName"/>
        <w:rPr>
          <w:rStyle w:val="Strong"/>
          <w:b w:val="0"/>
        </w:rPr>
      </w:pPr>
      <w:r>
        <w:t>nico</w:t>
      </w:r>
      <w:r w:rsidR="00123AF9" w:rsidRPr="00123AF9">
        <w:rPr>
          <w:rStyle w:val="Strong"/>
          <w:b w:val="0"/>
        </w:rPr>
        <w:t xml:space="preserve"> </w:t>
      </w:r>
      <w:r>
        <w:t>(talking head)</w:t>
      </w:r>
      <w:r w:rsidR="00845FF0" w:rsidRPr="00123AF9">
        <w:rPr>
          <w:rStyle w:val="Strong"/>
          <w:b w:val="0"/>
        </w:rPr>
        <w:t xml:space="preserve"> </w:t>
      </w:r>
    </w:p>
    <w:p w14:paraId="0FB32C02" w14:textId="3FE5767E" w:rsidR="008A198B" w:rsidRDefault="00770EE4" w:rsidP="002C0235">
      <w:pPr>
        <w:pStyle w:val="Dialogue"/>
      </w:pPr>
      <w:r>
        <w:t>[DIALOGUE</w:t>
      </w:r>
      <w:r w:rsidR="005E448B">
        <w:t>]</w:t>
      </w:r>
    </w:p>
    <w:p w14:paraId="345689CC" w14:textId="77777777" w:rsidR="00322B3E" w:rsidRDefault="00322B3E" w:rsidP="00322B3E">
      <w:pPr>
        <w:pStyle w:val="Transition"/>
      </w:pPr>
      <w:r>
        <w:t>[TRANSITION:]</w:t>
      </w:r>
    </w:p>
    <w:p w14:paraId="32332824" w14:textId="0C794A22" w:rsidR="00B86A45" w:rsidRPr="002C0235" w:rsidRDefault="002C0235" w:rsidP="00770EE4">
      <w:pPr>
        <w:pStyle w:val="FadeOut"/>
        <w:jc w:val="left"/>
        <w:rPr>
          <w:b/>
          <w:bCs/>
        </w:rPr>
      </w:pPr>
      <w:r w:rsidRPr="002C0235">
        <w:rPr>
          <w:b/>
          <w:bCs/>
        </w:rPr>
        <w:t>[Graphic] title card</w:t>
      </w:r>
    </w:p>
    <w:p w14:paraId="1CB70564" w14:textId="77777777" w:rsidR="00322B3E" w:rsidRDefault="00322B3E" w:rsidP="00322B3E">
      <w:pPr>
        <w:pStyle w:val="Transition"/>
      </w:pPr>
      <w:r>
        <w:t>[TRANSITION:]</w:t>
      </w:r>
    </w:p>
    <w:p w14:paraId="39888F15" w14:textId="421A042D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int.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 w:rsidRPr="002C0235">
        <w:rPr>
          <w:b/>
          <w:bCs/>
        </w:rPr>
        <w:t>studio</w:t>
      </w:r>
      <w:r w:rsidRPr="002C0235">
        <w:rPr>
          <w:rStyle w:val="Strong"/>
          <w:b w:val="0"/>
          <w:bCs w:val="0"/>
        </w:rPr>
        <w:t xml:space="preserve"> </w:t>
      </w:r>
      <w:r w:rsidRPr="002C0235">
        <w:rPr>
          <w:rStyle w:val="Strong"/>
        </w:rPr>
        <w:t>—</w:t>
      </w:r>
      <w:r w:rsidRPr="002C0235">
        <w:rPr>
          <w:rStyle w:val="Strong"/>
          <w:b w:val="0"/>
          <w:bCs w:val="0"/>
        </w:rPr>
        <w:t xml:space="preserve"> </w:t>
      </w:r>
      <w:r>
        <w:rPr>
          <w:rStyle w:val="Strong"/>
        </w:rPr>
        <w:t>course ideology</w:t>
      </w:r>
    </w:p>
    <w:p w14:paraId="2E44A2BA" w14:textId="30C34294" w:rsidR="002C0235" w:rsidRDefault="002C0235" w:rsidP="00770EE4">
      <w:pPr>
        <w:pStyle w:val="FadeOut"/>
        <w:jc w:val="left"/>
      </w:pPr>
      <w:r>
        <w:t>[action]</w:t>
      </w:r>
    </w:p>
    <w:p w14:paraId="02093227" w14:textId="4E9F32C6" w:rsidR="00770EE4" w:rsidRDefault="002C0235" w:rsidP="00770EE4">
      <w:pPr>
        <w:pStyle w:val="CharacterName"/>
      </w:pPr>
      <w:r>
        <w:t>nico</w:t>
      </w:r>
      <w:r w:rsidR="00770EE4">
        <w:t xml:space="preserve"> </w:t>
      </w:r>
      <w:r>
        <w:t>(talking head)</w:t>
      </w:r>
    </w:p>
    <w:p w14:paraId="7AC635FD" w14:textId="57487424" w:rsidR="00770EE4" w:rsidRDefault="00770EE4" w:rsidP="00770EE4">
      <w:pPr>
        <w:pStyle w:val="Dialogue"/>
      </w:pPr>
      <w:r>
        <w:t>[DIALOGUE]</w:t>
      </w:r>
    </w:p>
    <w:p w14:paraId="119C6086" w14:textId="40595815" w:rsidR="00770EE4" w:rsidRDefault="00A87B8F" w:rsidP="00770EE4">
      <w:pPr>
        <w:pStyle w:val="Transition"/>
      </w:pPr>
      <w:r>
        <w:t>[</w:t>
      </w:r>
      <w:r w:rsidR="00770EE4">
        <w:t>TRANSITION</w:t>
      </w:r>
      <w:r w:rsidR="005E448B">
        <w:t>:</w:t>
      </w:r>
      <w:r>
        <w:t>]</w:t>
      </w:r>
    </w:p>
    <w:p w14:paraId="1886EDB5" w14:textId="6F62519D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screen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>
        <w:rPr>
          <w:b/>
          <w:bCs/>
        </w:rPr>
        <w:t>projucer download &amp; setup</w:t>
      </w:r>
    </w:p>
    <w:p w14:paraId="0B59EB42" w14:textId="77777777" w:rsidR="002C0235" w:rsidRDefault="002C0235" w:rsidP="002C0235">
      <w:pPr>
        <w:pStyle w:val="FadeOut"/>
        <w:jc w:val="left"/>
      </w:pPr>
      <w:r>
        <w:t>[action]</w:t>
      </w:r>
    </w:p>
    <w:p w14:paraId="1FBC00E1" w14:textId="6E611777" w:rsidR="002C0235" w:rsidRDefault="002C0235" w:rsidP="002C0235">
      <w:pPr>
        <w:pStyle w:val="CharacterName"/>
      </w:pPr>
      <w:r>
        <w:t>nico (</w:t>
      </w:r>
      <w:r>
        <w:t>V.o.</w:t>
      </w:r>
      <w:r>
        <w:t>)</w:t>
      </w:r>
    </w:p>
    <w:p w14:paraId="0A7A7542" w14:textId="77777777" w:rsidR="002C0235" w:rsidRDefault="002C0235" w:rsidP="002C0235">
      <w:pPr>
        <w:pStyle w:val="Dialogue"/>
      </w:pPr>
      <w:r>
        <w:t>[DIALOGUE]</w:t>
      </w:r>
    </w:p>
    <w:p w14:paraId="08DD32D1" w14:textId="77777777" w:rsidR="002C0235" w:rsidRDefault="002C0235" w:rsidP="002C0235">
      <w:pPr>
        <w:pStyle w:val="Transition"/>
      </w:pPr>
      <w:r>
        <w:t>[TRANSITION:]</w:t>
      </w:r>
    </w:p>
    <w:p w14:paraId="7966266E" w14:textId="311BD479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screen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>
        <w:rPr>
          <w:b/>
          <w:bCs/>
        </w:rPr>
        <w:t>cloning the repo</w:t>
      </w:r>
    </w:p>
    <w:p w14:paraId="5EDD3A34" w14:textId="77777777" w:rsidR="002C0235" w:rsidRDefault="002C0235" w:rsidP="002C0235">
      <w:pPr>
        <w:pStyle w:val="FadeOut"/>
        <w:jc w:val="left"/>
      </w:pPr>
      <w:r>
        <w:t>[action]</w:t>
      </w:r>
    </w:p>
    <w:p w14:paraId="680EBA79" w14:textId="77777777" w:rsidR="002C0235" w:rsidRDefault="002C0235" w:rsidP="002C0235">
      <w:pPr>
        <w:pStyle w:val="CharacterName"/>
      </w:pPr>
      <w:r>
        <w:t>nico (V.o.)</w:t>
      </w:r>
    </w:p>
    <w:p w14:paraId="1814AF24" w14:textId="77777777" w:rsidR="002C0235" w:rsidRDefault="002C0235" w:rsidP="002C0235">
      <w:pPr>
        <w:pStyle w:val="Dialogue"/>
      </w:pPr>
      <w:r>
        <w:t>[DIALOGUE]</w:t>
      </w:r>
    </w:p>
    <w:p w14:paraId="6C8FC33B" w14:textId="77777777" w:rsidR="002C0235" w:rsidRDefault="002C0235" w:rsidP="002C0235">
      <w:pPr>
        <w:pStyle w:val="Transition"/>
      </w:pPr>
      <w:r>
        <w:t>[TRANSITION:]</w:t>
      </w:r>
    </w:p>
    <w:p w14:paraId="5BA9B0DF" w14:textId="6F3E08AF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screen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>
        <w:rPr>
          <w:b/>
          <w:bCs/>
        </w:rPr>
        <w:t>creating a new project</w:t>
      </w:r>
    </w:p>
    <w:p w14:paraId="17F35213" w14:textId="77777777" w:rsidR="002C0235" w:rsidRDefault="002C0235" w:rsidP="002C0235">
      <w:pPr>
        <w:pStyle w:val="FadeOut"/>
        <w:jc w:val="left"/>
      </w:pPr>
      <w:r>
        <w:t>[action]</w:t>
      </w:r>
    </w:p>
    <w:p w14:paraId="6CA06E6D" w14:textId="77777777" w:rsidR="002C0235" w:rsidRDefault="002C0235" w:rsidP="002C0235">
      <w:pPr>
        <w:pStyle w:val="CharacterName"/>
      </w:pPr>
      <w:r>
        <w:t>nico (V.o.)</w:t>
      </w:r>
    </w:p>
    <w:p w14:paraId="61B94F65" w14:textId="77777777" w:rsidR="002C0235" w:rsidRDefault="002C0235" w:rsidP="002C0235">
      <w:pPr>
        <w:pStyle w:val="Dialogue"/>
      </w:pPr>
      <w:r>
        <w:t>[DIALOGUE]</w:t>
      </w:r>
    </w:p>
    <w:p w14:paraId="1D27C304" w14:textId="77777777" w:rsidR="002C0235" w:rsidRDefault="002C0235" w:rsidP="002C0235">
      <w:pPr>
        <w:pStyle w:val="Transition"/>
      </w:pPr>
      <w:r>
        <w:t>[TRANSITION:]</w:t>
      </w:r>
    </w:p>
    <w:p w14:paraId="4EFE14B2" w14:textId="7AF8B1E8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screen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>
        <w:rPr>
          <w:b/>
          <w:bCs/>
        </w:rPr>
        <w:t>copying the template</w:t>
      </w:r>
    </w:p>
    <w:p w14:paraId="046CE149" w14:textId="77777777" w:rsidR="002C0235" w:rsidRDefault="002C0235" w:rsidP="002C0235">
      <w:pPr>
        <w:pStyle w:val="FadeOut"/>
        <w:jc w:val="left"/>
      </w:pPr>
      <w:r>
        <w:lastRenderedPageBreak/>
        <w:t>[action]</w:t>
      </w:r>
    </w:p>
    <w:p w14:paraId="600B6138" w14:textId="77777777" w:rsidR="002C0235" w:rsidRDefault="002C0235" w:rsidP="002C0235">
      <w:pPr>
        <w:pStyle w:val="CharacterName"/>
      </w:pPr>
      <w:r>
        <w:t>nico (V.o.)</w:t>
      </w:r>
    </w:p>
    <w:p w14:paraId="2F9D87EC" w14:textId="77777777" w:rsidR="002C0235" w:rsidRDefault="002C0235" w:rsidP="002C0235">
      <w:pPr>
        <w:pStyle w:val="Dialogue"/>
      </w:pPr>
      <w:r>
        <w:t>[DIALOGUE]</w:t>
      </w:r>
    </w:p>
    <w:p w14:paraId="497435C3" w14:textId="77777777" w:rsidR="002C0235" w:rsidRDefault="002C0235" w:rsidP="002C0235">
      <w:pPr>
        <w:pStyle w:val="Transition"/>
      </w:pPr>
      <w:r>
        <w:t>[TRANSITION:]</w:t>
      </w:r>
    </w:p>
    <w:p w14:paraId="035225E0" w14:textId="1E9A6FCE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code gfx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>
        <w:rPr>
          <w:b/>
          <w:bCs/>
        </w:rPr>
        <w:t>adding clipper dsp</w:t>
      </w:r>
    </w:p>
    <w:p w14:paraId="0183B302" w14:textId="77777777" w:rsidR="002C0235" w:rsidRDefault="002C0235" w:rsidP="002C0235">
      <w:pPr>
        <w:pStyle w:val="FadeOut"/>
        <w:jc w:val="left"/>
      </w:pPr>
      <w:r>
        <w:t>[action]</w:t>
      </w:r>
    </w:p>
    <w:p w14:paraId="347702C9" w14:textId="77777777" w:rsidR="002C0235" w:rsidRDefault="002C0235" w:rsidP="002C0235">
      <w:pPr>
        <w:pStyle w:val="CharacterName"/>
      </w:pPr>
      <w:r>
        <w:t>nico (V.o.)</w:t>
      </w:r>
    </w:p>
    <w:p w14:paraId="54B2A630" w14:textId="77777777" w:rsidR="002C0235" w:rsidRDefault="002C0235" w:rsidP="002C0235">
      <w:pPr>
        <w:pStyle w:val="Dialogue"/>
      </w:pPr>
      <w:r>
        <w:t>[DIALOGUE]</w:t>
      </w:r>
    </w:p>
    <w:p w14:paraId="649E6FFA" w14:textId="77777777" w:rsidR="002C0235" w:rsidRDefault="002C0235" w:rsidP="002C0235">
      <w:pPr>
        <w:pStyle w:val="Transition"/>
      </w:pPr>
      <w:r>
        <w:t>[TRANSITION:]</w:t>
      </w:r>
    </w:p>
    <w:p w14:paraId="689DA220" w14:textId="33208345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ableton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>
        <w:rPr>
          <w:b/>
          <w:bCs/>
        </w:rPr>
        <w:t>testing clipper</w:t>
      </w:r>
    </w:p>
    <w:p w14:paraId="02619E7D" w14:textId="77777777" w:rsidR="002C0235" w:rsidRDefault="002C0235" w:rsidP="002C0235">
      <w:pPr>
        <w:pStyle w:val="FadeOut"/>
        <w:jc w:val="left"/>
      </w:pPr>
      <w:r>
        <w:t>[action]</w:t>
      </w:r>
    </w:p>
    <w:p w14:paraId="7609D45C" w14:textId="77777777" w:rsidR="002C0235" w:rsidRDefault="002C0235" w:rsidP="002C0235">
      <w:pPr>
        <w:pStyle w:val="CharacterName"/>
      </w:pPr>
      <w:r>
        <w:t>nico (V.o.)</w:t>
      </w:r>
    </w:p>
    <w:p w14:paraId="7224BB0B" w14:textId="77777777" w:rsidR="002C0235" w:rsidRDefault="002C0235" w:rsidP="002C0235">
      <w:pPr>
        <w:pStyle w:val="Dialogue"/>
      </w:pPr>
      <w:r>
        <w:t>[DIALOGUE]</w:t>
      </w:r>
    </w:p>
    <w:p w14:paraId="06287BE0" w14:textId="77777777" w:rsidR="002C0235" w:rsidRDefault="002C0235" w:rsidP="002C0235">
      <w:pPr>
        <w:pStyle w:val="Transition"/>
      </w:pPr>
      <w:r>
        <w:t>[TRANSITION:]</w:t>
      </w:r>
    </w:p>
    <w:p w14:paraId="5CCFC90A" w14:textId="6136F6F0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code gfx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>
        <w:rPr>
          <w:b/>
          <w:bCs/>
        </w:rPr>
        <w:t>adding threshold parameter</w:t>
      </w:r>
    </w:p>
    <w:p w14:paraId="2A605D80" w14:textId="77777777" w:rsidR="002C0235" w:rsidRDefault="002C0235" w:rsidP="002C0235">
      <w:pPr>
        <w:pStyle w:val="FadeOut"/>
        <w:jc w:val="left"/>
      </w:pPr>
      <w:r>
        <w:t>[action]</w:t>
      </w:r>
    </w:p>
    <w:p w14:paraId="4DEFBB4F" w14:textId="77777777" w:rsidR="002C0235" w:rsidRDefault="002C0235" w:rsidP="002C0235">
      <w:pPr>
        <w:pStyle w:val="CharacterName"/>
      </w:pPr>
      <w:r>
        <w:t>nico (V.o.)</w:t>
      </w:r>
    </w:p>
    <w:p w14:paraId="00F1AE4E" w14:textId="77777777" w:rsidR="002C0235" w:rsidRDefault="002C0235" w:rsidP="002C0235">
      <w:pPr>
        <w:pStyle w:val="Dialogue"/>
      </w:pPr>
      <w:r>
        <w:t>[DIALOGUE]</w:t>
      </w:r>
    </w:p>
    <w:p w14:paraId="52B88954" w14:textId="77777777" w:rsidR="002C0235" w:rsidRDefault="002C0235" w:rsidP="002C0235">
      <w:pPr>
        <w:pStyle w:val="Transition"/>
      </w:pPr>
      <w:r>
        <w:t>[TRANSITION:]</w:t>
      </w:r>
    </w:p>
    <w:p w14:paraId="3DBBA7B9" w14:textId="3932F431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ableton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>
        <w:rPr>
          <w:b/>
          <w:bCs/>
        </w:rPr>
        <w:t xml:space="preserve">testing </w:t>
      </w:r>
      <w:r>
        <w:rPr>
          <w:b/>
          <w:bCs/>
        </w:rPr>
        <w:t>threshold</w:t>
      </w:r>
    </w:p>
    <w:p w14:paraId="631E385A" w14:textId="77777777" w:rsidR="002C0235" w:rsidRDefault="002C0235" w:rsidP="002C0235">
      <w:pPr>
        <w:pStyle w:val="FadeOut"/>
        <w:jc w:val="left"/>
      </w:pPr>
      <w:r>
        <w:t>[action]</w:t>
      </w:r>
    </w:p>
    <w:p w14:paraId="1964ADDD" w14:textId="77777777" w:rsidR="002C0235" w:rsidRDefault="002C0235" w:rsidP="002C0235">
      <w:pPr>
        <w:pStyle w:val="CharacterName"/>
      </w:pPr>
      <w:r>
        <w:t>nico (V.o.)</w:t>
      </w:r>
    </w:p>
    <w:p w14:paraId="466EB09B" w14:textId="77777777" w:rsidR="002C0235" w:rsidRDefault="002C0235" w:rsidP="002C0235">
      <w:pPr>
        <w:pStyle w:val="Dialogue"/>
      </w:pPr>
      <w:r>
        <w:t>[DIALOGUE]</w:t>
      </w:r>
    </w:p>
    <w:p w14:paraId="1F7A026D" w14:textId="77777777" w:rsidR="002C0235" w:rsidRDefault="002C0235" w:rsidP="002C0235">
      <w:pPr>
        <w:pStyle w:val="Transition"/>
      </w:pPr>
      <w:r>
        <w:t>[TRANSITION:]</w:t>
      </w:r>
    </w:p>
    <w:p w14:paraId="7C62A0C8" w14:textId="2A1E137F" w:rsidR="002C0235" w:rsidRPr="00123AF9" w:rsidRDefault="002C0235" w:rsidP="002C0235">
      <w:pPr>
        <w:pStyle w:val="ActionSceneSetting"/>
        <w:rPr>
          <w:rStyle w:val="Strong"/>
          <w:b w:val="0"/>
          <w:bCs w:val="0"/>
        </w:rPr>
      </w:pPr>
      <w:r w:rsidRPr="002C0235">
        <w:rPr>
          <w:b/>
          <w:bCs/>
        </w:rPr>
        <w:t>[</w:t>
      </w:r>
      <w:r>
        <w:rPr>
          <w:b/>
          <w:bCs/>
        </w:rPr>
        <w:t>int.</w:t>
      </w:r>
      <w:r w:rsidRPr="002C0235">
        <w:rPr>
          <w:b/>
          <w:bCs/>
        </w:rPr>
        <w:t>]</w:t>
      </w:r>
      <w:r w:rsidRPr="002C0235">
        <w:rPr>
          <w:rStyle w:val="Strong"/>
          <w:b w:val="0"/>
          <w:bCs w:val="0"/>
        </w:rPr>
        <w:t xml:space="preserve"> </w:t>
      </w:r>
      <w:r w:rsidRPr="002C0235">
        <w:rPr>
          <w:b/>
          <w:bCs/>
        </w:rPr>
        <w:t>studio</w:t>
      </w:r>
      <w:r w:rsidRPr="002C0235">
        <w:rPr>
          <w:rStyle w:val="Strong"/>
          <w:b w:val="0"/>
          <w:bCs w:val="0"/>
        </w:rPr>
        <w:t xml:space="preserve"> </w:t>
      </w:r>
      <w:r w:rsidRPr="002C0235">
        <w:rPr>
          <w:rStyle w:val="Strong"/>
        </w:rPr>
        <w:t>—</w:t>
      </w:r>
      <w:r w:rsidRPr="002C0235">
        <w:rPr>
          <w:rStyle w:val="Strong"/>
          <w:b w:val="0"/>
          <w:bCs w:val="0"/>
        </w:rPr>
        <w:t xml:space="preserve"> </w:t>
      </w:r>
      <w:r>
        <w:rPr>
          <w:rStyle w:val="Strong"/>
        </w:rPr>
        <w:t>close</w:t>
      </w:r>
    </w:p>
    <w:p w14:paraId="6EBF0D51" w14:textId="77777777" w:rsidR="002C0235" w:rsidRDefault="002C0235" w:rsidP="002C0235">
      <w:pPr>
        <w:pStyle w:val="FadeOut"/>
        <w:jc w:val="left"/>
      </w:pPr>
      <w:r>
        <w:t>[action]</w:t>
      </w:r>
    </w:p>
    <w:p w14:paraId="326ED596" w14:textId="77777777" w:rsidR="002C0235" w:rsidRDefault="002C0235" w:rsidP="002C0235">
      <w:pPr>
        <w:pStyle w:val="CharacterName"/>
      </w:pPr>
      <w:r>
        <w:t>nico (talking head)</w:t>
      </w:r>
    </w:p>
    <w:p w14:paraId="0B09A270" w14:textId="5EDEC899" w:rsidR="002C0235" w:rsidRDefault="002C0235" w:rsidP="002C0235">
      <w:pPr>
        <w:pStyle w:val="Dialogue"/>
      </w:pPr>
      <w:r>
        <w:t>[DIALOGUE]</w:t>
      </w:r>
    </w:p>
    <w:p w14:paraId="5B113218" w14:textId="77777777" w:rsidR="002C0235" w:rsidRDefault="002C0235" w:rsidP="002C0235">
      <w:pPr>
        <w:pStyle w:val="Transition"/>
      </w:pPr>
    </w:p>
    <w:p w14:paraId="489E7DEF" w14:textId="77777777" w:rsidR="002C0235" w:rsidRDefault="002C0235" w:rsidP="002C0235">
      <w:pPr>
        <w:pStyle w:val="Transition"/>
      </w:pPr>
    </w:p>
    <w:p w14:paraId="6BD11421" w14:textId="77777777" w:rsidR="002C0235" w:rsidRDefault="002C0235" w:rsidP="002C0235">
      <w:pPr>
        <w:pStyle w:val="Transition"/>
      </w:pPr>
    </w:p>
    <w:p w14:paraId="5C84547A" w14:textId="77777777" w:rsidR="002C0235" w:rsidRDefault="002C0235" w:rsidP="002C0235">
      <w:pPr>
        <w:pStyle w:val="Transition"/>
      </w:pPr>
    </w:p>
    <w:p w14:paraId="4B0BD375" w14:textId="77777777" w:rsidR="002C0235" w:rsidRDefault="002C0235" w:rsidP="002C0235">
      <w:pPr>
        <w:pStyle w:val="FadeOut"/>
        <w:jc w:val="left"/>
      </w:pPr>
    </w:p>
    <w:p w14:paraId="44F2251F" w14:textId="77777777" w:rsidR="002C0235" w:rsidRDefault="002C0235" w:rsidP="00770EE4">
      <w:pPr>
        <w:pStyle w:val="Transition"/>
      </w:pPr>
    </w:p>
    <w:sdt>
      <w:sdtPr>
        <w:id w:val="48201455"/>
        <w:placeholder>
          <w:docPart w:val="CD2319E99ED94939B4A63385C6FC4DB1"/>
        </w:placeholder>
        <w:temporary/>
        <w:showingPlcHdr/>
        <w15:appearance w15:val="hidden"/>
      </w:sdtPr>
      <w:sdtContent>
        <w:p w14:paraId="105AE432" w14:textId="62418F64" w:rsidR="00446EC6" w:rsidRDefault="00100F98" w:rsidP="002C0235">
          <w:pPr>
            <w:pStyle w:val="TheEnd"/>
          </w:pPr>
          <w:r w:rsidRPr="00C267AC">
            <w:t>THE END</w:t>
          </w:r>
        </w:p>
      </w:sdtContent>
    </w:sdt>
    <w:p w14:paraId="00D0BAF7" w14:textId="62A15591" w:rsidR="00446EC6" w:rsidRDefault="00446EC6" w:rsidP="00770EE4">
      <w:pPr>
        <w:pStyle w:val="TheEnd"/>
      </w:pPr>
    </w:p>
    <w:p w14:paraId="625C9296" w14:textId="147073EA" w:rsidR="00446EC6" w:rsidRDefault="00446EC6" w:rsidP="00770EE4">
      <w:pPr>
        <w:pStyle w:val="TheEnd"/>
      </w:pPr>
    </w:p>
    <w:p w14:paraId="391B8F4E" w14:textId="3E9503E8" w:rsidR="00446EC6" w:rsidRDefault="00446EC6" w:rsidP="00770EE4">
      <w:pPr>
        <w:pStyle w:val="TheEnd"/>
      </w:pPr>
    </w:p>
    <w:p w14:paraId="75C3B2CB" w14:textId="3F29DB54" w:rsidR="00A87B8F" w:rsidRPr="00A87B8F" w:rsidRDefault="00A87B8F" w:rsidP="00A87B8F">
      <w:pPr>
        <w:tabs>
          <w:tab w:val="left" w:pos="1635"/>
        </w:tabs>
      </w:pPr>
      <w:r>
        <w:tab/>
      </w:r>
    </w:p>
    <w:p w14:paraId="77FAB5A7" w14:textId="408EDD3D" w:rsidR="00446EC6" w:rsidRPr="00AD0EB5" w:rsidRDefault="00446EC6" w:rsidP="00446EC6">
      <w:pPr>
        <w:pStyle w:val="ActionSceneSetting"/>
      </w:pPr>
      <w:r>
        <w:rPr>
          <w:noProof/>
        </w:rPr>
        <w:lastRenderedPageBreak/>
        <w:drawing>
          <wp:inline distT="0" distB="0" distL="0" distR="0" wp14:anchorId="5BAD1945" wp14:editId="03995AB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6EC6" w:rsidRPr="00AD0EB5">
      <w:headerReference w:type="default" r:id="rId12"/>
      <w:footerReference w:type="default" r:id="rId13"/>
      <w:footerReference w:type="first" r:id="rId14"/>
      <w:pgSz w:w="12240" w:h="15840"/>
      <w:pgMar w:top="1272" w:right="1440" w:bottom="720" w:left="1440" w:header="720" w:footer="720" w:gutter="0"/>
      <w:cols w:space="72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D1152" w14:textId="77777777" w:rsidR="00673573" w:rsidRDefault="00673573">
      <w:pPr>
        <w:spacing w:after="0" w:line="240" w:lineRule="auto"/>
      </w:pPr>
      <w:r>
        <w:separator/>
      </w:r>
    </w:p>
  </w:endnote>
  <w:endnote w:type="continuationSeparator" w:id="0">
    <w:p w14:paraId="37200630" w14:textId="77777777" w:rsidR="00673573" w:rsidRDefault="00673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font526">
    <w:altName w:val="Calibri"/>
    <w:panose1 w:val="020B0604020202020204"/>
    <w:charset w:val="01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1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A5D5" w14:textId="32604927" w:rsidR="00504BA4" w:rsidRDefault="00504BA4" w:rsidP="00A87B8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105C" w14:textId="14167360" w:rsidR="00663C96" w:rsidRPr="00AD0EB5" w:rsidRDefault="00663C96" w:rsidP="00AD0EB5">
    <w:pPr>
      <w:pStyle w:val="Header"/>
      <w:jc w:val="center"/>
      <w:rPr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D9DC" w14:textId="77777777" w:rsidR="00673573" w:rsidRDefault="00673573">
      <w:pPr>
        <w:spacing w:after="0" w:line="240" w:lineRule="auto"/>
      </w:pPr>
      <w:r>
        <w:separator/>
      </w:r>
    </w:p>
  </w:footnote>
  <w:footnote w:type="continuationSeparator" w:id="0">
    <w:p w14:paraId="2BDDAF89" w14:textId="77777777" w:rsidR="00673573" w:rsidRDefault="00673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32E2" w14:textId="77777777" w:rsidR="00B86A45" w:rsidRDefault="00B86A4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sz w:val="24"/>
        <w:szCs w:val="24"/>
      </w:rPr>
    </w:lvl>
  </w:abstractNum>
  <w:abstractNum w:abstractNumId="2" w15:restartNumberingAfterBreak="0">
    <w:nsid w:val="0C5256E4"/>
    <w:multiLevelType w:val="hybridMultilevel"/>
    <w:tmpl w:val="4E9AD754"/>
    <w:lvl w:ilvl="0" w:tplc="088E6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465A4"/>
      </w:rPr>
    </w:lvl>
    <w:lvl w:ilvl="1" w:tplc="9BE8BC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66A52"/>
    <w:multiLevelType w:val="multilevel"/>
    <w:tmpl w:val="864A385A"/>
    <w:lvl w:ilvl="0">
      <w:start w:val="1"/>
      <w:numFmt w:val="bullet"/>
      <w:pStyle w:val="TipText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pStyle w:val="TipTex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645649">
    <w:abstractNumId w:val="0"/>
  </w:num>
  <w:num w:numId="2" w16cid:durableId="1726221087">
    <w:abstractNumId w:val="1"/>
  </w:num>
  <w:num w:numId="3" w16cid:durableId="1466241694">
    <w:abstractNumId w:val="2"/>
  </w:num>
  <w:num w:numId="4" w16cid:durableId="1119372456">
    <w:abstractNumId w:val="3"/>
  </w:num>
  <w:num w:numId="5" w16cid:durableId="1488866343">
    <w:abstractNumId w:val="3"/>
    <w:lvlOverride w:ilvl="0">
      <w:lvl w:ilvl="0">
        <w:start w:val="1"/>
        <w:numFmt w:val="bullet"/>
        <w:pStyle w:val="TipTextBullet"/>
        <w:lvlText w:val=""/>
        <w:lvlJc w:val="left"/>
        <w:pPr>
          <w:ind w:left="360" w:hanging="360"/>
        </w:pPr>
        <w:rPr>
          <w:rFonts w:ascii="Symbol" w:hAnsi="Symbol" w:hint="default"/>
          <w:color w:val="3465A4"/>
        </w:rPr>
      </w:lvl>
    </w:lvlOverride>
    <w:lvlOverride w:ilvl="1">
      <w:lvl w:ilvl="1">
        <w:start w:val="1"/>
        <w:numFmt w:val="bullet"/>
        <w:pStyle w:val="TipTextBullet2"/>
        <w:lvlText w:val="o"/>
        <w:lvlJc w:val="left"/>
        <w:pPr>
          <w:ind w:left="1080" w:hanging="360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removePersonalInformation/>
  <w:removeDateAndTime/>
  <w:embedSystemFonts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92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DA"/>
    <w:rsid w:val="00085686"/>
    <w:rsid w:val="00100F98"/>
    <w:rsid w:val="00123AF9"/>
    <w:rsid w:val="001E61ED"/>
    <w:rsid w:val="0029441C"/>
    <w:rsid w:val="002A74C3"/>
    <w:rsid w:val="002C0235"/>
    <w:rsid w:val="0030131E"/>
    <w:rsid w:val="00320C7E"/>
    <w:rsid w:val="00322B3E"/>
    <w:rsid w:val="003654FD"/>
    <w:rsid w:val="003B5148"/>
    <w:rsid w:val="00444E59"/>
    <w:rsid w:val="00446EC6"/>
    <w:rsid w:val="00456DDA"/>
    <w:rsid w:val="00504BA4"/>
    <w:rsid w:val="00564BA4"/>
    <w:rsid w:val="005E448B"/>
    <w:rsid w:val="005E6B9F"/>
    <w:rsid w:val="00606E66"/>
    <w:rsid w:val="00607280"/>
    <w:rsid w:val="00663C96"/>
    <w:rsid w:val="00673573"/>
    <w:rsid w:val="00680E13"/>
    <w:rsid w:val="006A4086"/>
    <w:rsid w:val="007225A9"/>
    <w:rsid w:val="00763777"/>
    <w:rsid w:val="00770EE4"/>
    <w:rsid w:val="007B76CD"/>
    <w:rsid w:val="007C3424"/>
    <w:rsid w:val="00801596"/>
    <w:rsid w:val="00815F5F"/>
    <w:rsid w:val="00845FF0"/>
    <w:rsid w:val="00860EE4"/>
    <w:rsid w:val="008774DA"/>
    <w:rsid w:val="0088589B"/>
    <w:rsid w:val="0089703E"/>
    <w:rsid w:val="008A198B"/>
    <w:rsid w:val="00940596"/>
    <w:rsid w:val="009A06D9"/>
    <w:rsid w:val="009C60BD"/>
    <w:rsid w:val="00A315B5"/>
    <w:rsid w:val="00A67FDA"/>
    <w:rsid w:val="00A707C6"/>
    <w:rsid w:val="00A87B8F"/>
    <w:rsid w:val="00AD0EB5"/>
    <w:rsid w:val="00B86A45"/>
    <w:rsid w:val="00BF424F"/>
    <w:rsid w:val="00C267AC"/>
    <w:rsid w:val="00C42E0F"/>
    <w:rsid w:val="00C73EE2"/>
    <w:rsid w:val="00CB61D9"/>
    <w:rsid w:val="00CC177D"/>
    <w:rsid w:val="00CF4684"/>
    <w:rsid w:val="00D3255E"/>
    <w:rsid w:val="00D86CF5"/>
    <w:rsid w:val="00DE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8CDDB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225A9"/>
  </w:style>
  <w:style w:type="paragraph" w:styleId="Heading1">
    <w:name w:val="heading 1"/>
    <w:basedOn w:val="Normal"/>
    <w:next w:val="Normal"/>
    <w:rsid w:val="00100F98"/>
    <w:pPr>
      <w:spacing w:line="480" w:lineRule="auto"/>
      <w:ind w:firstLine="720"/>
      <w:jc w:val="center"/>
      <w:outlineLvl w:val="0"/>
    </w:pPr>
    <w:rPr>
      <w:rFonts w:ascii="Calibri" w:hAnsi="Calibri" w:cs="Courier"/>
      <w:b/>
      <w:bCs/>
      <w:color w:val="3465A4"/>
    </w:rPr>
  </w:style>
  <w:style w:type="paragraph" w:styleId="Heading2">
    <w:name w:val="heading 2"/>
    <w:basedOn w:val="Normal"/>
    <w:next w:val="Normal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font526" w:hAnsi="Calibri Light" w:cs="font526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54FD"/>
    <w:pPr>
      <w:spacing w:before="2160"/>
      <w:jc w:val="center"/>
    </w:pPr>
    <w:rPr>
      <w:rFonts w:asciiTheme="majorHAnsi" w:eastAsiaTheme="majorEastAsia" w:hAnsiTheme="majorHAnsi" w:cstheme="majorBidi"/>
      <w:caps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FD"/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paragraph" w:customStyle="1" w:styleId="TipTextBullet">
    <w:name w:val="Tip Text Bullet"/>
    <w:basedOn w:val="Normal"/>
    <w:rsid w:val="00860EE4"/>
    <w:pPr>
      <w:numPr>
        <w:numId w:val="4"/>
      </w:numPr>
      <w:spacing w:after="120"/>
    </w:pPr>
    <w:rPr>
      <w:rFonts w:ascii="Calibri" w:hAnsi="Calibri"/>
      <w:color w:val="3465A4"/>
    </w:rPr>
  </w:style>
  <w:style w:type="paragraph" w:customStyle="1" w:styleId="Author">
    <w:name w:val="Author"/>
    <w:basedOn w:val="Normal"/>
    <w:qFormat/>
    <w:rsid w:val="003654FD"/>
    <w:pPr>
      <w:spacing w:before="360"/>
      <w:jc w:val="center"/>
    </w:pPr>
    <w:rPr>
      <w:rFonts w:asciiTheme="majorHAnsi" w:hAnsiTheme="majorHAnsi" w:cs="Courier"/>
      <w:caps/>
    </w:rPr>
  </w:style>
  <w:style w:type="paragraph" w:customStyle="1" w:styleId="TipText">
    <w:name w:val="Tip Text"/>
    <w:basedOn w:val="Normal"/>
    <w:rsid w:val="00CF4684"/>
    <w:rPr>
      <w:rFonts w:ascii="Calibri" w:hAnsi="Calibri"/>
      <w:color w:val="3465A4"/>
    </w:rPr>
  </w:style>
  <w:style w:type="paragraph" w:customStyle="1" w:styleId="ActionSceneSetting">
    <w:name w:val="Action/Scene Setting"/>
    <w:basedOn w:val="Normal"/>
    <w:qFormat/>
    <w:rsid w:val="00CB61D9"/>
    <w:pPr>
      <w:spacing w:line="276" w:lineRule="auto"/>
    </w:pPr>
    <w:rPr>
      <w:caps/>
    </w:rPr>
  </w:style>
  <w:style w:type="paragraph" w:customStyle="1" w:styleId="CompanyInformation">
    <w:name w:val="Company Information"/>
    <w:basedOn w:val="Normal"/>
    <w:rsid w:val="00860EE4"/>
    <w:pPr>
      <w:spacing w:line="240" w:lineRule="auto"/>
    </w:pPr>
    <w:rPr>
      <w:rFonts w:cs="Courier"/>
    </w:rPr>
  </w:style>
  <w:style w:type="paragraph" w:customStyle="1" w:styleId="CharacterName">
    <w:name w:val="Character Name"/>
    <w:basedOn w:val="Heading1"/>
    <w:qFormat/>
    <w:rsid w:val="00100F98"/>
    <w:pPr>
      <w:spacing w:before="120" w:line="252" w:lineRule="auto"/>
      <w:ind w:left="2880" w:firstLine="0"/>
      <w:jc w:val="left"/>
    </w:pPr>
    <w:rPr>
      <w:rFonts w:asciiTheme="minorHAnsi" w:hAnsiTheme="minorHAnsi"/>
      <w:b w:val="0"/>
      <w:caps/>
      <w:color w:val="000000"/>
    </w:rPr>
  </w:style>
  <w:style w:type="paragraph" w:customStyle="1" w:styleId="Dialogue">
    <w:name w:val="Dialogue"/>
    <w:basedOn w:val="Normal"/>
    <w:link w:val="DialogueChar"/>
    <w:qFormat/>
    <w:rsid w:val="00123AF9"/>
    <w:pPr>
      <w:ind w:left="1440" w:right="2880"/>
    </w:pPr>
    <w:rPr>
      <w:rFonts w:cs="Courier"/>
      <w:color w:val="000000"/>
    </w:rPr>
  </w:style>
  <w:style w:type="paragraph" w:customStyle="1" w:styleId="ActionDescription">
    <w:name w:val="Action/Description"/>
    <w:basedOn w:val="Normal"/>
    <w:rsid w:val="008A198B"/>
    <w:rPr>
      <w:rFonts w:cs="Courier"/>
    </w:rPr>
  </w:style>
  <w:style w:type="paragraph" w:customStyle="1" w:styleId="Transition">
    <w:name w:val="Transition"/>
    <w:basedOn w:val="Normal"/>
    <w:qFormat/>
    <w:rsid w:val="008A198B"/>
    <w:pPr>
      <w:jc w:val="right"/>
    </w:pPr>
    <w:rPr>
      <w:rFonts w:cs="Courier"/>
      <w:color w:val="000000"/>
    </w:rPr>
  </w:style>
  <w:style w:type="character" w:styleId="BookTitle">
    <w:name w:val="Book Title"/>
    <w:basedOn w:val="DefaultParagraphFont"/>
    <w:semiHidden/>
    <w:qFormat/>
    <w:rPr>
      <w:b/>
      <w:bCs/>
      <w:i/>
      <w:iCs/>
      <w:spacing w:val="5"/>
    </w:rPr>
  </w:style>
  <w:style w:type="character" w:styleId="SubtleReference">
    <w:name w:val="Subtle Reference"/>
    <w:basedOn w:val="DefaultParagraphFont"/>
    <w:semiHidden/>
    <w:qFormat/>
    <w:rPr>
      <w:smallCaps/>
      <w:color w:val="5A5A5A"/>
    </w:rPr>
  </w:style>
  <w:style w:type="character" w:styleId="Strong">
    <w:name w:val="Strong"/>
    <w:basedOn w:val="DefaultParagraphFont"/>
    <w:semiHidden/>
    <w:qFormat/>
    <w:rPr>
      <w:b/>
      <w:bCs/>
    </w:rPr>
  </w:style>
  <w:style w:type="paragraph" w:customStyle="1" w:styleId="MORE">
    <w:name w:val="MORE"/>
    <w:basedOn w:val="Normal"/>
    <w:qFormat/>
    <w:rsid w:val="00100F98"/>
    <w:pPr>
      <w:jc w:val="center"/>
    </w:pPr>
    <w:rPr>
      <w:caps/>
    </w:rPr>
  </w:style>
  <w:style w:type="paragraph" w:customStyle="1" w:styleId="FadeOut">
    <w:name w:val="Fade Out"/>
    <w:basedOn w:val="Normal"/>
    <w:qFormat/>
    <w:rsid w:val="00100F98"/>
    <w:pPr>
      <w:jc w:val="right"/>
    </w:pPr>
    <w:rPr>
      <w:rFonts w:ascii="Courier" w:hAnsi="Courier" w:cs="Courier"/>
      <w:caps/>
    </w:rPr>
  </w:style>
  <w:style w:type="paragraph" w:customStyle="1" w:styleId="TheEnd">
    <w:name w:val="The End"/>
    <w:basedOn w:val="SceneBreak"/>
    <w:qFormat/>
    <w:rsid w:val="00C267AC"/>
    <w:pPr>
      <w:spacing w:before="1200" w:after="0" w:line="240" w:lineRule="auto"/>
    </w:pPr>
    <w:rPr>
      <w:rFonts w:asciiTheme="minorHAnsi" w:hAnsiTheme="minorHAnsi" w:cs="Courier"/>
      <w:caps/>
      <w:u w:val="single"/>
    </w:rPr>
  </w:style>
  <w:style w:type="paragraph" w:customStyle="1" w:styleId="TipTextBullet2">
    <w:name w:val="Tip Text Bullet 2"/>
    <w:basedOn w:val="TipTextBullet"/>
    <w:rsid w:val="00CC177D"/>
    <w:pPr>
      <w:numPr>
        <w:ilvl w:val="1"/>
      </w:numPr>
    </w:pPr>
  </w:style>
  <w:style w:type="character" w:customStyle="1" w:styleId="AddressingInformation">
    <w:name w:val="Addressing Information"/>
    <w:basedOn w:val="DefaultParagraphFont"/>
    <w:semiHidden/>
    <w:rPr>
      <w:rFonts w:ascii="Times New Roman" w:hAnsi="Times New Roman" w:cs="Times New Roman"/>
      <w:sz w:val="24"/>
    </w:rPr>
  </w:style>
  <w:style w:type="character" w:styleId="LineNumber">
    <w:name w:val="line number"/>
    <w:semiHidden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semiHidden/>
    <w:pPr>
      <w:spacing w:after="140" w:line="276" w:lineRule="auto"/>
    </w:pPr>
  </w:style>
  <w:style w:type="paragraph" w:styleId="List">
    <w:name w:val="List"/>
    <w:basedOn w:val="BodyText"/>
    <w:semiHidden/>
    <w:rPr>
      <w:rFonts w:cs="Arial Unicode MS"/>
    </w:rPr>
  </w:style>
  <w:style w:type="paragraph" w:styleId="Caption">
    <w:name w:val="caption"/>
    <w:basedOn w:val="Normal"/>
    <w:semiHidden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semiHidden/>
    <w:pPr>
      <w:suppressLineNumbers/>
    </w:pPr>
    <w:rPr>
      <w:rFonts w:cs="Arial Unicode MS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SceneBreak">
    <w:name w:val="Scene Break"/>
    <w:basedOn w:val="Normal"/>
    <w:semiHidden/>
    <w:pPr>
      <w:spacing w:line="480" w:lineRule="auto"/>
      <w:jc w:val="center"/>
    </w:pPr>
    <w:rPr>
      <w:rFonts w:ascii="Times New Roman" w:hAnsi="Times New Roman"/>
    </w:rPr>
  </w:style>
  <w:style w:type="paragraph" w:customStyle="1" w:styleId="NovelText">
    <w:name w:val="Novel Text"/>
    <w:basedOn w:val="Normal"/>
    <w:semiHidden/>
    <w:pPr>
      <w:spacing w:line="480" w:lineRule="auto"/>
      <w:ind w:firstLine="720"/>
    </w:pPr>
    <w:rPr>
      <w:rFonts w:ascii="Times New Roman" w:hAnsi="Times New Roman"/>
    </w:rPr>
  </w:style>
  <w:style w:type="paragraph" w:styleId="Subtitle">
    <w:name w:val="Subtitle"/>
    <w:basedOn w:val="Normal"/>
    <w:next w:val="Normal"/>
    <w:rsid w:val="00CB61D9"/>
    <w:pPr>
      <w:spacing w:before="480"/>
      <w:jc w:val="center"/>
    </w:pPr>
    <w:rPr>
      <w:rFonts w:asciiTheme="majorHAnsi" w:hAnsiTheme="majorHAnsi" w:cs="Courier"/>
      <w:b/>
    </w:rPr>
  </w:style>
  <w:style w:type="paragraph" w:customStyle="1" w:styleId="HorizontalLine">
    <w:name w:val="Horizontal Line"/>
    <w:basedOn w:val="Normal"/>
    <w:next w:val="BodyText"/>
    <w:semiHidden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E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EE2"/>
    <w:rPr>
      <w:rFonts w:ascii="Segoe UI" w:eastAsia="Calibr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rsid w:val="00564BA4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C42E0F"/>
  </w:style>
  <w:style w:type="character" w:styleId="Hyperlink">
    <w:name w:val="Hyperlink"/>
    <w:basedOn w:val="DefaultParagraphFont"/>
    <w:uiPriority w:val="99"/>
    <w:unhideWhenUsed/>
    <w:rsid w:val="00C42E0F"/>
    <w:rPr>
      <w:color w:val="5F5F5F" w:themeColor="hyperlink"/>
      <w:u w:val="single"/>
    </w:rPr>
  </w:style>
  <w:style w:type="paragraph" w:customStyle="1" w:styleId="Parenthetical">
    <w:name w:val="Parenthetical"/>
    <w:basedOn w:val="Dialogue"/>
    <w:link w:val="ParentheticalChar"/>
    <w:qFormat/>
    <w:rsid w:val="00D86CF5"/>
    <w:pPr>
      <w:spacing w:after="120"/>
      <w:ind w:left="2304" w:right="0"/>
    </w:pPr>
  </w:style>
  <w:style w:type="character" w:customStyle="1" w:styleId="DialogueChar">
    <w:name w:val="Dialogue Char"/>
    <w:basedOn w:val="DefaultParagraphFont"/>
    <w:link w:val="Dialogue"/>
    <w:rsid w:val="005E448B"/>
    <w:rPr>
      <w:rFonts w:cs="Courier"/>
      <w:color w:val="000000"/>
    </w:rPr>
  </w:style>
  <w:style w:type="character" w:customStyle="1" w:styleId="ParentheticalChar">
    <w:name w:val="Parenthetical Char"/>
    <w:basedOn w:val="DialogueChar"/>
    <w:link w:val="Parenthetical"/>
    <w:rsid w:val="00D86CF5"/>
    <w:rPr>
      <w:rFonts w:cs="Courier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shi\Downloads\tf89618973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46A03059CC48A8BA1E427D6A9F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D0A85-D16D-47D3-B06A-E1447ECC1C14}"/>
      </w:docPartPr>
      <w:docPartBody>
        <w:p w:rsidR="002037B5" w:rsidRDefault="00AB0EB1">
          <w:pPr>
            <w:pStyle w:val="FC46A03059CC48A8BA1E427D6A9F1FC2"/>
          </w:pPr>
          <w:r w:rsidRPr="003654FD">
            <w:t>By</w:t>
          </w:r>
        </w:p>
      </w:docPartBody>
    </w:docPart>
    <w:docPart>
      <w:docPartPr>
        <w:name w:val="CC4AB8EA79C74902BC19E64429E67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6465B-D567-4104-8FFA-760F3546995F}"/>
      </w:docPartPr>
      <w:docPartBody>
        <w:p w:rsidR="002037B5" w:rsidRDefault="00AB0EB1">
          <w:pPr>
            <w:pStyle w:val="CC4AB8EA79C74902BC19E64429E6708C"/>
          </w:pPr>
          <w:r w:rsidRPr="00860EE4">
            <w:t>FADE IN:</w:t>
          </w:r>
        </w:p>
      </w:docPartBody>
    </w:docPart>
    <w:docPart>
      <w:docPartPr>
        <w:name w:val="7E1CF0D12BE34723BA64D7AC500C5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58790-3EFA-4EEE-BF88-C0353A99F668}"/>
      </w:docPartPr>
      <w:docPartBody>
        <w:p w:rsidR="002037B5" w:rsidRDefault="00AB0EB1">
          <w:pPr>
            <w:pStyle w:val="7E1CF0D12BE34723BA64D7AC500C5C6E"/>
          </w:pPr>
          <w:r w:rsidRPr="00CF4684">
            <w:t>[Action]</w:t>
          </w:r>
        </w:p>
      </w:docPartBody>
    </w:docPart>
    <w:docPart>
      <w:docPartPr>
        <w:name w:val="CD2319E99ED94939B4A63385C6FC4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57CAC-B2CB-479B-AA91-D428554B8962}"/>
      </w:docPartPr>
      <w:docPartBody>
        <w:p w:rsidR="002037B5" w:rsidRDefault="00AB0EB1">
          <w:pPr>
            <w:pStyle w:val="CD2319E99ED94939B4A63385C6FC4DB1"/>
          </w:pPr>
          <w:r w:rsidRPr="00C267AC">
            <w:t>THE END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font526">
    <w:altName w:val="Calibri"/>
    <w:panose1 w:val="020B0604020202020204"/>
    <w:charset w:val="01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1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6A52"/>
    <w:multiLevelType w:val="multilevel"/>
    <w:tmpl w:val="864A38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94196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B1"/>
    <w:rsid w:val="002037B5"/>
    <w:rsid w:val="00376DF5"/>
    <w:rsid w:val="006646A4"/>
    <w:rsid w:val="006B176C"/>
    <w:rsid w:val="007A42DD"/>
    <w:rsid w:val="007C3424"/>
    <w:rsid w:val="009A06D9"/>
    <w:rsid w:val="00AA12FB"/>
    <w:rsid w:val="00AB0EB1"/>
    <w:rsid w:val="00EC4482"/>
    <w:rsid w:val="00FC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spacing w:line="480" w:lineRule="auto"/>
      <w:ind w:firstLine="720"/>
      <w:jc w:val="center"/>
      <w:outlineLvl w:val="0"/>
    </w:pPr>
    <w:rPr>
      <w:rFonts w:ascii="Calibri" w:eastAsia="Times New Roman" w:hAnsi="Calibri" w:cs="Courier"/>
      <w:b/>
      <w:bCs/>
      <w:color w:val="3465A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before="2160" w:line="252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paragraph" w:customStyle="1" w:styleId="FC46A03059CC48A8BA1E427D6A9F1FC2">
    <w:name w:val="FC46A03059CC48A8BA1E427D6A9F1FC2"/>
  </w:style>
  <w:style w:type="paragraph" w:customStyle="1" w:styleId="CC4AB8EA79C74902BC19E64429E6708C">
    <w:name w:val="CC4AB8EA79C74902BC19E64429E6708C"/>
  </w:style>
  <w:style w:type="paragraph" w:customStyle="1" w:styleId="706429FC64324BE685B1B4331B38E816">
    <w:name w:val="706429FC64324BE685B1B4331B38E816"/>
  </w:style>
  <w:style w:type="paragraph" w:customStyle="1" w:styleId="C6F514B109F24F41B97B66C94B5DA893">
    <w:name w:val="C6F514B109F24F41B97B66C94B5DA893"/>
  </w:style>
  <w:style w:type="paragraph" w:customStyle="1" w:styleId="7E1CF0D12BE34723BA64D7AC500C5C6E">
    <w:name w:val="7E1CF0D12BE34723BA64D7AC500C5C6E"/>
  </w:style>
  <w:style w:type="paragraph" w:customStyle="1" w:styleId="CD2319E99ED94939B4A63385C6FC4DB1">
    <w:name w:val="CD2319E99ED94939B4A63385C6FC4DB1"/>
  </w:style>
  <w:style w:type="character" w:customStyle="1" w:styleId="Heading1Char">
    <w:name w:val="Heading 1 Char"/>
    <w:basedOn w:val="DefaultParagraphFont"/>
    <w:link w:val="Heading1"/>
    <w:rPr>
      <w:rFonts w:ascii="Calibri" w:eastAsia="Times New Roman" w:hAnsi="Calibri" w:cs="Courier"/>
      <w:b/>
      <w:bCs/>
      <w:color w:val="3465A4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Screenplay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F0764C-D8A9-4445-81EB-F12FF183070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A1744EC-CE08-42A8-82F4-5D9AD2A733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0B909D-9885-4455-A12D-2E100423F8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0AF3B4-4A29-4671-A3FB-D7C7F859B6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C:\Users\yoshi\Downloads\tf89618973_win32.dotx</Template>
  <TotalTime>0</TotalTime>
  <Pages>5</Pages>
  <Words>131</Words>
  <Characters>912</Characters>
  <Application>Microsoft Office Word</Application>
  <DocSecurity>0</DocSecurity>
  <Lines>114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2026-02-17T23:25:00Z</dcterms:created>
  <dcterms:modified xsi:type="dcterms:W3CDTF">2026-02-18T18:44:00Z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